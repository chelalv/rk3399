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RK3399开发板有两个版本：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自研版本烧写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Firefly 版本烧写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RK3399自研版本 Android刷机步骤：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拿到RK3399开发板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使用12v电源接入最下角的接口，接入usb下载线，另一端接入电脑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71770" cy="3003550"/>
            <wp:effectExtent l="0" t="0" r="5080" b="6350"/>
            <wp:docPr id="3" name="图片 3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下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按照http://www.t-firefly.com/doc/product/info/id/73.html的步骤下载驱动以及Androidtoo下载工具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按住SW3: RECOVERY，再按一下SW2: reset，就进入下载程序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烧写分区映像的步骤如下：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切换至"下载镜像"页。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勾选需要烧录的分区，可以多选。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确保映像文件的路径正确，需要的话，点路径右边的空白表格单元格来重新选择。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点击"执行"按钮开始升级，升级结束后设备会自动重启。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54300"/>
            <wp:effectExtent l="0" t="0" r="8890" b="12700"/>
            <wp:docPr id="4" name="图片 4" descr="烧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烧写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Firefly 版本刷机步骤：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详细见http://www.t-firefly.com/doc/product/info/id/73.html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安装RK USB驱动，下载Android Tool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接上电源，usb type c数据线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191760" cy="3839210"/>
            <wp:effectExtent l="0" t="0" r="8890" b="8890"/>
            <wp:docPr id="2" name="图片 2" descr="下载-fire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下载-firefl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USB数据线一端连接主机，一端连接开发板。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按住设备上的 RECOVERY （恢复）键并保持。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短按一下 RESET（复位）键。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大约两秒钟后，松开 RECOVERY 键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烧写分区映像的步骤如下：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切换至"下载镜像"页。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勾选需要烧录的分区，可以多选。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确保映像文件的路径正确，需要的话，点路径右边的空白表格单元格来重新选择。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点击"执行"按钮开始升级，升级结束后设备会自动重启。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620125" cy="43148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B69ECD"/>
    <w:multiLevelType w:val="singleLevel"/>
    <w:tmpl w:val="98B69EC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6A22F88"/>
    <w:multiLevelType w:val="singleLevel"/>
    <w:tmpl w:val="C6A22F8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B02BDC1"/>
    <w:multiLevelType w:val="singleLevel"/>
    <w:tmpl w:val="CB02BDC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2C42E6"/>
    <w:rsid w:val="033D3BC6"/>
    <w:rsid w:val="110F0CED"/>
    <w:rsid w:val="1392702A"/>
    <w:rsid w:val="182C42E6"/>
    <w:rsid w:val="43A20A3C"/>
    <w:rsid w:val="44587C48"/>
    <w:rsid w:val="4F9E0181"/>
    <w:rsid w:val="51507074"/>
    <w:rsid w:val="5F2D402F"/>
    <w:rsid w:val="66F033D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INK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2018-07-12T04:11:00Z</dcterms:created>
  <dc:creator>THINK</dc:creator>
  <cp:lastModifiedBy>THINK</cp:lastModifiedBy>
  <dcterms:modified xsi:type="dcterms:W3CDTF">2018-07-12T06:53:45Z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